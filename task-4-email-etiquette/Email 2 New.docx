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r>
        <w:rPr>
          <w:b/>
          <w:bCs/>
        </w:rPr>
        <w:t>Subject:</w:t>
      </w:r>
      <w:r>
        <w:t xml:space="preserve"> Inquiry Regarding Summer 2026 Internship Opportunities – Ashutosh Mohanty </w:t>
      </w:r>
      <w:bookmarkStart w:id="0" w:name="_GoBack"/>
      <w:bookmarkEnd w:id="0"/>
    </w:p>
    <w:p>
      <w:r>
        <w:t>Dear Coordinator,</w:t>
      </w:r>
    </w:p>
    <w:p>
      <w:r>
        <w:t>I hope this email finds you well.</w:t>
      </w:r>
    </w:p>
    <w:p>
      <w:r>
        <w:t>My name is Ashutosh Mohanty , and I am a First year student at VIT Bhopal University, studying computer science. I am writing to express my strong interest in the summer internship position at TATA.</w:t>
      </w:r>
    </w:p>
    <w:p>
      <w:r>
        <w:t>I have been following TATA's recent work in AI for betterment in motor vehicle industries, and I am highly motivated by your team's approach to solve problems with creative methods which really inspire me to do something different.</w:t>
      </w:r>
    </w:p>
    <w:p>
      <w:r>
        <w:t>Through my academic coursework and personal projects, I have developed a strong foundation in analytical thinking. For instance, my recent work involving complex statistical calculations and applied problem-solving has equipped me with the ability to break down intricate issues and deliver clear, accurate results. I am eager to bring this quantitative background and a strong willingness to learn to the AI Controllers team.</w:t>
      </w:r>
    </w:p>
    <w:p>
      <w:r>
        <w:t>I have attached my resume for your consideration, which provides more detail on my background and technical skills.</w:t>
      </w:r>
    </w:p>
    <w:p>
      <w:r>
        <w:t>Thank you very much for your time and for reviewing my application. I would welcome the opportunity to briefly discuss how my skills and interests align with TATA's goals for the summer.</w:t>
      </w:r>
    </w:p>
    <w:p>
      <w:r>
        <w:t>Sincerely,</w:t>
      </w:r>
    </w:p>
    <w:p>
      <w:r>
        <w:t xml:space="preserve">Ashutosh Mohanty </w:t>
      </w:r>
    </w:p>
    <w:p>
      <w:r>
        <w:t>25BHI10129</w:t>
      </w:r>
    </w:p>
    <w:p>
      <w:r>
        <w:t>9861572692</w:t>
      </w:r>
    </w:p>
    <w:p/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 Display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58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78" w:lineRule="auto"/>
    </w:pPr>
    <w:rPr>
      <w:rFonts w:ascii="Aptos" w:eastAsia="Aptos" w:cs="Arial" w:hAnsi="Aptos"/>
      <w:kern w:val="2"/>
      <w:sz w:val="24"/>
      <w:szCs w:val="24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Aptos Display" w:eastAsia="等线 Light" w:cs="Times New Roman" w:hAnsi="Aptos Display"/>
      <w:color w:val="0F4761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Aptos Display" w:eastAsia="等线 Light" w:cs="Times New Roman" w:hAnsi="Aptos Display"/>
      <w:color w:val="0F4761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0F4761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0F4761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0F4761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Aptos Display" w:eastAsia="等线 Light" w:cs="Times New Roman" w:hAnsi="Aptos Display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0F4761"/>
    </w:rPr>
  </w:style>
  <w:style w:type="paragraph" w:customStyle="1" w:styleId="20">
    <w:name w:val="Intense Quote"/>
    <w:basedOn w:val="0"/>
    <w:next w:val="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21">
    <w:name w:val="Intense Reference"/>
    <w:basedOn w:val="10"/>
    <w:rPr>
      <w:b/>
      <w:bCs/>
      <w:caps w:val="0"/>
      <w:smallCaps/>
      <w:color w:val="0F4761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13</TotalTime>
  <Application>Yozo_Office</Application>
  <Pages>1</Pages>
  <Words>209</Words>
  <Characters>1136</Characters>
  <Lines>25</Lines>
  <Paragraphs>12</Paragraphs>
  <CharactersWithSpaces>1336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Piyush Kumar</dc:creator>
  <cp:lastModifiedBy>vivo user</cp:lastModifiedBy>
  <cp:revision>1</cp:revision>
  <dcterms:created xsi:type="dcterms:W3CDTF">2026-03-29T12:27:00Z</dcterms:created>
  <dcterms:modified xsi:type="dcterms:W3CDTF">2026-03-31T15:04:16Z</dcterms:modified>
</cp:coreProperties>
</file>