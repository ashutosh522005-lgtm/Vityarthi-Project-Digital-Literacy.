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rPr>
          <w:b/>
          <w:bCs/>
        </w:rPr>
        <w:t>Subject:</w:t>
      </w:r>
      <w:r>
        <w:t xml:space="preserve"> Extension Request: Maths Assignment – Ashutosh Mohanty  – MATH1005</w:t>
      </w:r>
    </w:p>
    <w:p>
      <w:r>
        <w:t>Dear Professor Anupam,</w:t>
      </w:r>
    </w:p>
    <w:p>
      <w:r>
        <w:t>I hope this email finds you well.</w:t>
      </w:r>
    </w:p>
    <w:p>
      <w:r>
        <w:t>I am writing to respectfully request a brief extension on the upcoming  Maths Assignment, which is currently due on 31</w:t>
      </w:r>
      <w:r>
        <w:rPr>
          <w:vertAlign w:val="superscript"/>
        </w:rPr>
        <w:t>st</w:t>
      </w:r>
      <w:r>
        <w:t xml:space="preserve"> March.</w:t>
      </w:r>
    </w:p>
    <w:p>
      <w:r>
        <w:t>Unfortunately, I am experiencing some unexpected challenges regarding a family emergency due which I have to go to my home. That are impacting my ability to submit my best work by the original deadline.</w:t>
      </w:r>
    </w:p>
    <w:p>
      <w:r>
        <w:t>Would it be possible to submit my assignment on 6</w:t>
      </w:r>
      <w:r>
        <w:rPr>
          <w:vertAlign w:val="superscript"/>
        </w:rPr>
        <w:t>th</w:t>
      </w:r>
      <w:r>
        <w:t xml:space="preserve"> April 1:00p.m.? I have already completed half of it, and this extra time would allow me to finalize it to the proper standard.</w:t>
      </w:r>
    </w:p>
    <w:p>
      <w:r>
        <w:t>I completely understand if this is not possible and will respect your decision. Thank you very much for your time and understanding.</w:t>
      </w:r>
    </w:p>
    <w:p>
      <w:r>
        <w:t>Sincerely,</w:t>
      </w:r>
    </w:p>
    <w:p>
      <w:r>
        <w:t xml:space="preserve">Ashutosh Mohanty </w:t>
      </w:r>
    </w:p>
    <w:p>
      <w:r>
        <w:t>25BHI10129</w:t>
      </w:r>
    </w:p>
    <w:p>
      <w:r>
        <w:t xml:space="preserve"> 9861572692</w:t>
      </w:r>
      <w:bookmarkStart w:id="0" w:name="_GoBack"/>
      <w:bookmarkEnd w:id="0"/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8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Yozo_Office</Application>
  <Pages>1</Pages>
  <Words>133</Words>
  <Characters>689</Characters>
  <Lines>17</Lines>
  <Paragraphs>11</Paragraphs>
  <CharactersWithSpaces>817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Piyush Kumar</dc:creator>
  <cp:lastModifiedBy>vivo user</cp:lastModifiedBy>
  <cp:revision>1</cp:revision>
  <dcterms:created xsi:type="dcterms:W3CDTF">2026-03-29T12:20:00Z</dcterms:created>
  <dcterms:modified xsi:type="dcterms:W3CDTF">2026-03-31T15:05:00Z</dcterms:modified>
</cp:coreProperties>
</file>